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B978" w14:textId="77777777" w:rsidR="001220C7" w:rsidRPr="00216994" w:rsidRDefault="001220C7" w:rsidP="00D661F6">
      <w:pPr>
        <w:pStyle w:val="Koppentabel"/>
        <w:rPr>
          <w:rStyle w:val="Zwaar"/>
        </w:rPr>
      </w:pPr>
      <w:r w:rsidRPr="001220C7">
        <w:t>{{titel}}</w:t>
      </w:r>
    </w:p>
    <w:p w14:paraId="36F66684" w14:textId="3FC5C5D1" w:rsidR="00FB5AFE" w:rsidRPr="000157B1" w:rsidRDefault="00FB5AFE" w:rsidP="00FB5AFE">
      <w:pPr>
        <w:tabs>
          <w:tab w:val="left" w:pos="1418"/>
        </w:tabs>
        <w:rPr>
          <w:rFonts w:cs="Calibri"/>
          <w:color w:val="333333"/>
          <w:szCs w:val="20"/>
          <w:lang w:val="nl-NL"/>
        </w:rPr>
      </w:pPr>
      <w:r w:rsidRPr="000157B1">
        <w:rPr>
          <w:rFonts w:cs="Calibri"/>
          <w:color w:val="333333"/>
          <w:szCs w:val="20"/>
          <w:lang w:val="nl-NL"/>
        </w:rPr>
        <w:t>Jobnummer</w:t>
      </w:r>
      <w:r w:rsidRPr="000157B1">
        <w:rPr>
          <w:rFonts w:cs="Calibri"/>
          <w:color w:val="333333"/>
          <w:szCs w:val="20"/>
          <w:lang w:val="nl-NL"/>
        </w:rPr>
        <w:tab/>
        <w:t xml:space="preserve">: </w:t>
      </w:r>
      <w:r w:rsidR="004D3C22" w:rsidRPr="004D3C22">
        <w:rPr>
          <w:rFonts w:cs="Calibri"/>
          <w:color w:val="333333"/>
          <w:szCs w:val="20"/>
          <w:lang w:val="nl-NL"/>
        </w:rPr>
        <w:t>{{jobnummer}}</w:t>
      </w:r>
    </w:p>
    <w:p w14:paraId="25C79DF6" w14:textId="544EF4D7" w:rsidR="00FB5AFE" w:rsidRPr="00D254C6" w:rsidRDefault="00FB5AFE" w:rsidP="00FB5AFE">
      <w:pPr>
        <w:tabs>
          <w:tab w:val="left" w:pos="1418"/>
        </w:tabs>
        <w:rPr>
          <w:rFonts w:cs="Calibri"/>
          <w:color w:val="333333"/>
          <w:szCs w:val="20"/>
          <w:lang w:val="nl-NL"/>
        </w:rPr>
      </w:pPr>
      <w:r w:rsidRPr="00D254C6">
        <w:rPr>
          <w:rFonts w:cs="Calibri"/>
          <w:color w:val="333333"/>
          <w:szCs w:val="20"/>
          <w:lang w:val="nl-NL"/>
        </w:rPr>
        <w:t>Omschrijving</w:t>
      </w:r>
      <w:r w:rsidRPr="00D254C6">
        <w:rPr>
          <w:rFonts w:cs="Calibri"/>
          <w:color w:val="333333"/>
          <w:szCs w:val="20"/>
          <w:lang w:val="nl-NL"/>
        </w:rPr>
        <w:tab/>
        <w:t>:</w:t>
      </w:r>
      <w:r w:rsidR="00C143AD" w:rsidRPr="00C143AD">
        <w:t xml:space="preserve"> </w:t>
      </w:r>
      <w:r w:rsidR="00C143AD" w:rsidRPr="00C143AD">
        <w:rPr>
          <w:rFonts w:cs="Calibri"/>
          <w:color w:val="333333"/>
          <w:szCs w:val="20"/>
          <w:lang w:val="nl-NL"/>
        </w:rPr>
        <w:t>{{opdracht}}</w:t>
      </w:r>
    </w:p>
    <w:p w14:paraId="7603AF32" w14:textId="2AF53EC7" w:rsidR="00FB5AFE" w:rsidRPr="00A71BF8" w:rsidRDefault="00FB5AFE" w:rsidP="00FB5AFE">
      <w:pPr>
        <w:tabs>
          <w:tab w:val="left" w:pos="1418"/>
        </w:tabs>
        <w:rPr>
          <w:rFonts w:cs="Calibri"/>
          <w:color w:val="333333"/>
          <w:szCs w:val="20"/>
          <w:lang w:val="nl-NL"/>
        </w:rPr>
      </w:pPr>
      <w:r w:rsidRPr="009320A9">
        <w:rPr>
          <w:rFonts w:cs="Calibri"/>
          <w:color w:val="333333"/>
          <w:szCs w:val="20"/>
          <w:lang w:val="nl-NL"/>
        </w:rPr>
        <w:t>Contact</w:t>
      </w:r>
      <w:r w:rsidRPr="009320A9">
        <w:rPr>
          <w:rFonts w:cs="Calibri"/>
          <w:color w:val="333333"/>
          <w:szCs w:val="20"/>
          <w:lang w:val="nl-NL"/>
        </w:rPr>
        <w:tab/>
        <w:t>:</w:t>
      </w:r>
      <w:r w:rsidR="005D307B" w:rsidRPr="005D307B">
        <w:rPr>
          <w:rFonts w:cs="Calibri"/>
          <w:color w:val="333333"/>
          <w:szCs w:val="20"/>
          <w:lang w:val="nl-NL"/>
        </w:rPr>
        <w:t xml:space="preserve"> {{contactpersoon}}</w:t>
      </w:r>
    </w:p>
    <w:p w14:paraId="06650049" w14:textId="198B0975" w:rsidR="00FB5AFE" w:rsidRPr="002242AB" w:rsidRDefault="00FB5AFE" w:rsidP="00FB5AFE">
      <w:pPr>
        <w:tabs>
          <w:tab w:val="left" w:pos="1418"/>
        </w:tabs>
        <w:rPr>
          <w:rFonts w:cs="Calibri"/>
          <w:color w:val="333333"/>
          <w:szCs w:val="20"/>
          <w:lang w:val="nl-NL"/>
        </w:rPr>
      </w:pPr>
      <w:r w:rsidRPr="002242AB">
        <w:rPr>
          <w:rFonts w:cs="Calibri"/>
          <w:color w:val="333333"/>
          <w:szCs w:val="20"/>
          <w:lang w:val="nl-NL"/>
        </w:rPr>
        <w:t>Datum</w:t>
      </w:r>
      <w:r w:rsidRPr="002242AB">
        <w:rPr>
          <w:rFonts w:cs="Calibri"/>
          <w:color w:val="333333"/>
          <w:szCs w:val="20"/>
          <w:lang w:val="nl-NL"/>
        </w:rPr>
        <w:tab/>
        <w:t xml:space="preserve">: </w:t>
      </w:r>
      <w:r w:rsidR="00455EE5" w:rsidRPr="002242AB">
        <w:rPr>
          <w:rFonts w:cs="Calibri"/>
          <w:color w:val="333333"/>
          <w:szCs w:val="20"/>
          <w:lang w:val="nl-NL"/>
        </w:rPr>
        <w:t>{{datum}}</w:t>
      </w:r>
    </w:p>
    <w:p w14:paraId="5F0A07CD" w14:textId="77777777" w:rsidR="00305F05" w:rsidRPr="002242AB" w:rsidRDefault="00305F05" w:rsidP="0014581E">
      <w:pPr>
        <w:tabs>
          <w:tab w:val="right" w:pos="9922"/>
        </w:tabs>
        <w:ind w:right="-1"/>
        <w:rPr>
          <w:rFonts w:cstheme="minorHAnsi"/>
          <w:color w:val="333333"/>
          <w:lang w:val="nl-NL"/>
        </w:rPr>
      </w:pPr>
      <w:r>
        <w:rPr>
          <w:rFonts w:cstheme="minorHAnsi"/>
          <w:noProof/>
          <w:color w:val="333333"/>
          <w:lang w:val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1B0BE" wp14:editId="4F8638AC">
                <wp:simplePos x="0" y="0"/>
                <wp:positionH relativeFrom="column">
                  <wp:posOffset>-1</wp:posOffset>
                </wp:positionH>
                <wp:positionV relativeFrom="paragraph">
                  <wp:posOffset>127000</wp:posOffset>
                </wp:positionV>
                <wp:extent cx="6162675" cy="0"/>
                <wp:effectExtent l="0" t="0" r="0" b="0"/>
                <wp:wrapNone/>
                <wp:docPr id="1728284960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BAB08" id="Rechte verbindingslijn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pt" to="485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" strokecolor="#fad9c2 [3205]" strokeweight=".5pt">
                <v:stroke joinstyle="miter"/>
              </v:line>
            </w:pict>
          </mc:Fallback>
        </mc:AlternateContent>
      </w:r>
    </w:p>
    <w:p w14:paraId="1EDA33B8" w14:textId="77777777" w:rsidR="00305F05" w:rsidRPr="002242AB" w:rsidRDefault="00305F05" w:rsidP="002242AB">
      <w:pPr>
        <w:rPr>
          <w:lang w:val="nl-NL"/>
        </w:rPr>
      </w:pPr>
    </w:p>
    <w:p w14:paraId="363B2751" w14:textId="139233D5" w:rsidR="00D46701" w:rsidRDefault="002242AB" w:rsidP="002242AB">
      <w:pPr>
        <w:rPr>
          <w:lang w:val="nl-NL"/>
        </w:rPr>
      </w:pPr>
      <w:r w:rsidRPr="002242AB">
        <w:rPr>
          <w:lang w:val="nl-NL"/>
        </w:rPr>
        <w:t>{{content}}</w:t>
      </w:r>
    </w:p>
    <w:sectPr w:rsidR="00D46701" w:rsidSect="00CD1B84">
      <w:headerReference w:type="even" r:id="rId11"/>
      <w:headerReference w:type="default" r:id="rId12"/>
      <w:headerReference w:type="first" r:id="rId13"/>
      <w:pgSz w:w="11906" w:h="16838" w:code="9"/>
      <w:pgMar w:top="1702" w:right="991" w:bottom="1440" w:left="1140" w:header="0" w:footer="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236F" w14:textId="77777777" w:rsidR="005A24FD" w:rsidRDefault="005A24FD" w:rsidP="00B92E09">
      <w:r>
        <w:separator/>
      </w:r>
    </w:p>
  </w:endnote>
  <w:endnote w:type="continuationSeparator" w:id="0">
    <w:p w14:paraId="329363AC" w14:textId="77777777" w:rsidR="005A24FD" w:rsidRDefault="005A24FD" w:rsidP="00B92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Light">
    <w:altName w:val="Cambri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gilvyBaskerville">
    <w:altName w:val="Courier New"/>
    <w:charset w:val="00"/>
    <w:family w:val="auto"/>
    <w:pitch w:val="variable"/>
    <w:sig w:usb0="00000001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EA23" w14:textId="77777777" w:rsidR="005A24FD" w:rsidRDefault="005A24FD" w:rsidP="00B92E09">
      <w:r>
        <w:separator/>
      </w:r>
    </w:p>
  </w:footnote>
  <w:footnote w:type="continuationSeparator" w:id="0">
    <w:p w14:paraId="6A43BF19" w14:textId="77777777" w:rsidR="005A24FD" w:rsidRDefault="005A24FD" w:rsidP="00B92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109D" w14:textId="77777777" w:rsidR="00176D63" w:rsidRDefault="00FB7ECE" w:rsidP="00176D63">
    <w:pPr>
      <w:pStyle w:val="Kop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9D0376"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12043629" w14:textId="77777777" w:rsidR="00176D63" w:rsidRDefault="00176D63" w:rsidP="00176D63">
    <w:pPr>
      <w:pStyle w:val="Ko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061B" w14:textId="77777777" w:rsidR="00970C99" w:rsidRPr="00B154BF" w:rsidRDefault="00970C99" w:rsidP="00970C99">
    <w:pPr>
      <w:pStyle w:val="Koptekst"/>
      <w:rPr>
        <w:rFonts w:ascii="Roboto Medium" w:hAnsi="Roboto Medium"/>
      </w:rPr>
    </w:pPr>
  </w:p>
  <w:p w14:paraId="30721153" w14:textId="77777777" w:rsidR="00970C99" w:rsidRPr="00B154BF" w:rsidRDefault="002863C3" w:rsidP="00970C99">
    <w:pPr>
      <w:pStyle w:val="Koptekst"/>
      <w:rPr>
        <w:rFonts w:ascii="Roboto Medium" w:hAnsi="Roboto Medium"/>
      </w:rPr>
    </w:pPr>
    <w:r>
      <w:rPr>
        <w:rFonts w:ascii="Roboto Medium" w:hAnsi="Roboto Medium"/>
        <w:noProof/>
      </w:rPr>
      <w:drawing>
        <wp:anchor distT="0" distB="0" distL="114300" distR="114300" simplePos="0" relativeHeight="251659776" behindDoc="0" locked="0" layoutInCell="1" allowOverlap="1" wp14:anchorId="1D87F01D" wp14:editId="03135AF6">
          <wp:simplePos x="0" y="0"/>
          <wp:positionH relativeFrom="margin">
            <wp:posOffset>2838450</wp:posOffset>
          </wp:positionH>
          <wp:positionV relativeFrom="paragraph">
            <wp:posOffset>45720</wp:posOffset>
          </wp:positionV>
          <wp:extent cx="571500" cy="571500"/>
          <wp:effectExtent l="0" t="0" r="0" b="0"/>
          <wp:wrapNone/>
          <wp:docPr id="1195436150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F7CFD" w14:textId="77777777" w:rsidR="00970C99" w:rsidRDefault="00970C99" w:rsidP="00970C99">
    <w:pPr>
      <w:pStyle w:val="Koptekst"/>
      <w:tabs>
        <w:tab w:val="clear" w:pos="4536"/>
        <w:tab w:val="clear" w:pos="9072"/>
      </w:tabs>
      <w:rPr>
        <w:rFonts w:ascii="Roboto Medium" w:hAnsi="Roboto Medium"/>
        <w:color w:val="1F4E79"/>
        <w:sz w:val="20"/>
        <w:szCs w:val="20"/>
      </w:rPr>
    </w:pPr>
  </w:p>
  <w:p w14:paraId="243AB59A" w14:textId="77777777" w:rsidR="00CD1B84" w:rsidRPr="00B154BF" w:rsidRDefault="00CD1B84" w:rsidP="00970C99">
    <w:pPr>
      <w:pStyle w:val="Koptekst"/>
      <w:tabs>
        <w:tab w:val="clear" w:pos="4536"/>
        <w:tab w:val="clear" w:pos="9072"/>
      </w:tabs>
      <w:rPr>
        <w:rFonts w:ascii="Roboto Medium" w:hAnsi="Roboto Medium"/>
        <w:color w:val="1F4E79"/>
        <w:sz w:val="20"/>
        <w:szCs w:val="20"/>
      </w:rPr>
    </w:pPr>
  </w:p>
  <w:p w14:paraId="7B55978E" w14:textId="77777777" w:rsidR="009D0376" w:rsidRPr="00305F05" w:rsidRDefault="00970C99" w:rsidP="00970C99">
    <w:pPr>
      <w:pStyle w:val="Koptekst"/>
      <w:tabs>
        <w:tab w:val="clear" w:pos="4536"/>
        <w:tab w:val="clear" w:pos="9072"/>
      </w:tabs>
      <w:rPr>
        <w:rFonts w:ascii="Roboto Medium" w:hAnsi="Roboto Medium"/>
        <w:color w:val="FAD9C2" w:themeColor="accent2"/>
        <w:sz w:val="20"/>
        <w:szCs w:val="20"/>
      </w:rPr>
    </w:pPr>
    <w:r w:rsidRPr="00305F05">
      <w:rPr>
        <w:rFonts w:ascii="Roboto Medium" w:hAnsi="Roboto Medium"/>
        <w:color w:val="FAD9C2" w:themeColor="accent2"/>
        <w:sz w:val="20"/>
        <w:szCs w:val="20"/>
      </w:rPr>
      <w:t>Agrifood</w:t>
    </w:r>
  </w:p>
  <w:p w14:paraId="1DA40EC9" w14:textId="77777777" w:rsidR="009D0376" w:rsidRDefault="009D0376">
    <w:pPr>
      <w:pStyle w:val="Koptekst"/>
    </w:pPr>
  </w:p>
  <w:p w14:paraId="39D7F396" w14:textId="77777777" w:rsidR="00FD0D0E" w:rsidRDefault="00FD0D0E" w:rsidP="00D11DEC">
    <w:pPr>
      <w:pStyle w:val="Koptekst"/>
      <w:tabs>
        <w:tab w:val="clear" w:pos="4536"/>
        <w:tab w:val="clear" w:pos="9072"/>
        <w:tab w:val="left" w:leader="dot" w:pos="10348"/>
      </w:tabs>
      <w:ind w:left="-70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1368" w14:textId="77777777" w:rsidR="00654D57" w:rsidRDefault="00654D57">
    <w:pPr>
      <w:pStyle w:val="Koptekst"/>
    </w:pPr>
  </w:p>
  <w:p w14:paraId="21D35C18" w14:textId="77777777" w:rsidR="00654D57" w:rsidRDefault="00654D57">
    <w:pPr>
      <w:pStyle w:val="Koptekst"/>
    </w:pPr>
  </w:p>
  <w:p w14:paraId="4480B9FE" w14:textId="77777777" w:rsidR="00107599" w:rsidRDefault="008B71E6">
    <w:pPr>
      <w:pStyle w:val="Koptekst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8953B5A" wp14:editId="3012B714">
          <wp:simplePos x="0" y="0"/>
          <wp:positionH relativeFrom="column">
            <wp:posOffset>3924300</wp:posOffset>
          </wp:positionH>
          <wp:positionV relativeFrom="paragraph">
            <wp:posOffset>12700</wp:posOffset>
          </wp:positionV>
          <wp:extent cx="2190750" cy="561975"/>
          <wp:effectExtent l="0" t="0" r="0" b="0"/>
          <wp:wrapNone/>
          <wp:docPr id="17" name="Afbeelding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751"/>
    <w:multiLevelType w:val="hybridMultilevel"/>
    <w:tmpl w:val="FE9A17D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E327D"/>
    <w:multiLevelType w:val="hybridMultilevel"/>
    <w:tmpl w:val="498AAE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5DDF"/>
    <w:multiLevelType w:val="hybridMultilevel"/>
    <w:tmpl w:val="E9142C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925EF"/>
    <w:multiLevelType w:val="hybridMultilevel"/>
    <w:tmpl w:val="3E50E7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F1045"/>
    <w:multiLevelType w:val="hybridMultilevel"/>
    <w:tmpl w:val="9716932A"/>
    <w:lvl w:ilvl="0" w:tplc="7A42C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BAE9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930B8"/>
    <w:multiLevelType w:val="hybridMultilevel"/>
    <w:tmpl w:val="84DA3F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A1318"/>
    <w:multiLevelType w:val="hybridMultilevel"/>
    <w:tmpl w:val="74DA58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F35AD"/>
    <w:multiLevelType w:val="hybridMultilevel"/>
    <w:tmpl w:val="E98E9A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851B3"/>
    <w:multiLevelType w:val="hybridMultilevel"/>
    <w:tmpl w:val="054A2F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013EB"/>
    <w:multiLevelType w:val="hybridMultilevel"/>
    <w:tmpl w:val="C34A84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D2C39"/>
    <w:multiLevelType w:val="hybridMultilevel"/>
    <w:tmpl w:val="61A8FB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C77CA"/>
    <w:multiLevelType w:val="multilevel"/>
    <w:tmpl w:val="AF943D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3250">
    <w:abstractNumId w:val="6"/>
  </w:num>
  <w:num w:numId="2" w16cid:durableId="1285768219">
    <w:abstractNumId w:val="10"/>
  </w:num>
  <w:num w:numId="3" w16cid:durableId="1775590850">
    <w:abstractNumId w:val="7"/>
  </w:num>
  <w:num w:numId="4" w16cid:durableId="1652975429">
    <w:abstractNumId w:val="8"/>
  </w:num>
  <w:num w:numId="5" w16cid:durableId="1855336758">
    <w:abstractNumId w:val="1"/>
  </w:num>
  <w:num w:numId="6" w16cid:durableId="1643463543">
    <w:abstractNumId w:val="3"/>
  </w:num>
  <w:num w:numId="7" w16cid:durableId="1372611048">
    <w:abstractNumId w:val="2"/>
  </w:num>
  <w:num w:numId="8" w16cid:durableId="194390148">
    <w:abstractNumId w:val="0"/>
  </w:num>
  <w:num w:numId="9" w16cid:durableId="788205940">
    <w:abstractNumId w:val="4"/>
  </w:num>
  <w:num w:numId="10" w16cid:durableId="1366828315">
    <w:abstractNumId w:val="5"/>
  </w:num>
  <w:num w:numId="11" w16cid:durableId="1017194107">
    <w:abstractNumId w:val="9"/>
  </w:num>
  <w:num w:numId="12" w16cid:durableId="1724139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1C"/>
    <w:rsid w:val="0000148F"/>
    <w:rsid w:val="00002944"/>
    <w:rsid w:val="000048A4"/>
    <w:rsid w:val="00004AE1"/>
    <w:rsid w:val="00007181"/>
    <w:rsid w:val="000114CD"/>
    <w:rsid w:val="000124AB"/>
    <w:rsid w:val="00014E16"/>
    <w:rsid w:val="000157B1"/>
    <w:rsid w:val="00022283"/>
    <w:rsid w:val="00022EEC"/>
    <w:rsid w:val="00032904"/>
    <w:rsid w:val="00035E34"/>
    <w:rsid w:val="00036BA6"/>
    <w:rsid w:val="00037A1B"/>
    <w:rsid w:val="00040177"/>
    <w:rsid w:val="000405E7"/>
    <w:rsid w:val="00040F09"/>
    <w:rsid w:val="00043885"/>
    <w:rsid w:val="000500F3"/>
    <w:rsid w:val="0005032C"/>
    <w:rsid w:val="00051B79"/>
    <w:rsid w:val="000532C4"/>
    <w:rsid w:val="00054C3D"/>
    <w:rsid w:val="000619E4"/>
    <w:rsid w:val="00077FFA"/>
    <w:rsid w:val="0008078D"/>
    <w:rsid w:val="000810C5"/>
    <w:rsid w:val="00081D06"/>
    <w:rsid w:val="0009090E"/>
    <w:rsid w:val="00093801"/>
    <w:rsid w:val="000A1AE0"/>
    <w:rsid w:val="000A21E0"/>
    <w:rsid w:val="000A3685"/>
    <w:rsid w:val="000A3EDF"/>
    <w:rsid w:val="000A5EB9"/>
    <w:rsid w:val="000B0EDE"/>
    <w:rsid w:val="000B188B"/>
    <w:rsid w:val="000B423E"/>
    <w:rsid w:val="000C1079"/>
    <w:rsid w:val="000C5E7C"/>
    <w:rsid w:val="000C71E8"/>
    <w:rsid w:val="000D22B8"/>
    <w:rsid w:val="000D35CF"/>
    <w:rsid w:val="000D478D"/>
    <w:rsid w:val="000E0775"/>
    <w:rsid w:val="000E0A62"/>
    <w:rsid w:val="000E5215"/>
    <w:rsid w:val="000E6FE1"/>
    <w:rsid w:val="000F2E02"/>
    <w:rsid w:val="000F7672"/>
    <w:rsid w:val="0010013A"/>
    <w:rsid w:val="001066D1"/>
    <w:rsid w:val="00106CAC"/>
    <w:rsid w:val="00107599"/>
    <w:rsid w:val="00110D99"/>
    <w:rsid w:val="00116545"/>
    <w:rsid w:val="00120CAB"/>
    <w:rsid w:val="001220C7"/>
    <w:rsid w:val="00122796"/>
    <w:rsid w:val="001256FE"/>
    <w:rsid w:val="00127CEF"/>
    <w:rsid w:val="001316E6"/>
    <w:rsid w:val="001359D2"/>
    <w:rsid w:val="00137AF6"/>
    <w:rsid w:val="00143678"/>
    <w:rsid w:val="00144867"/>
    <w:rsid w:val="0014581E"/>
    <w:rsid w:val="001460D7"/>
    <w:rsid w:val="0014744B"/>
    <w:rsid w:val="00151DEE"/>
    <w:rsid w:val="00153C3F"/>
    <w:rsid w:val="00156F5D"/>
    <w:rsid w:val="00164749"/>
    <w:rsid w:val="00167CDD"/>
    <w:rsid w:val="001734EB"/>
    <w:rsid w:val="00176D63"/>
    <w:rsid w:val="00185C85"/>
    <w:rsid w:val="001869BB"/>
    <w:rsid w:val="00186F5F"/>
    <w:rsid w:val="00187B03"/>
    <w:rsid w:val="001934E9"/>
    <w:rsid w:val="001936D5"/>
    <w:rsid w:val="00197068"/>
    <w:rsid w:val="001A41E3"/>
    <w:rsid w:val="001B191C"/>
    <w:rsid w:val="001B3162"/>
    <w:rsid w:val="001B404D"/>
    <w:rsid w:val="001B7BF3"/>
    <w:rsid w:val="001C0001"/>
    <w:rsid w:val="001C0B85"/>
    <w:rsid w:val="001D0E6E"/>
    <w:rsid w:val="001D406F"/>
    <w:rsid w:val="001E1BA9"/>
    <w:rsid w:val="001E316F"/>
    <w:rsid w:val="001E33E9"/>
    <w:rsid w:val="001F2743"/>
    <w:rsid w:val="001F4946"/>
    <w:rsid w:val="001F5127"/>
    <w:rsid w:val="001F64C2"/>
    <w:rsid w:val="00200433"/>
    <w:rsid w:val="00200CD1"/>
    <w:rsid w:val="00203949"/>
    <w:rsid w:val="002040AC"/>
    <w:rsid w:val="002050D0"/>
    <w:rsid w:val="00206001"/>
    <w:rsid w:val="00206BA2"/>
    <w:rsid w:val="002106E6"/>
    <w:rsid w:val="0021367F"/>
    <w:rsid w:val="00216994"/>
    <w:rsid w:val="0021757B"/>
    <w:rsid w:val="002201CE"/>
    <w:rsid w:val="00220A1C"/>
    <w:rsid w:val="00222F56"/>
    <w:rsid w:val="00224017"/>
    <w:rsid w:val="002242AB"/>
    <w:rsid w:val="002323E6"/>
    <w:rsid w:val="00232ED4"/>
    <w:rsid w:val="0023681E"/>
    <w:rsid w:val="00240306"/>
    <w:rsid w:val="00242701"/>
    <w:rsid w:val="00244585"/>
    <w:rsid w:val="00245A27"/>
    <w:rsid w:val="00251978"/>
    <w:rsid w:val="00255F05"/>
    <w:rsid w:val="0026268D"/>
    <w:rsid w:val="0026319B"/>
    <w:rsid w:val="00264691"/>
    <w:rsid w:val="0026668F"/>
    <w:rsid w:val="002667F6"/>
    <w:rsid w:val="00273656"/>
    <w:rsid w:val="00275AFD"/>
    <w:rsid w:val="0027719D"/>
    <w:rsid w:val="00280805"/>
    <w:rsid w:val="00280AF7"/>
    <w:rsid w:val="00282466"/>
    <w:rsid w:val="002863C3"/>
    <w:rsid w:val="00287803"/>
    <w:rsid w:val="002A0C11"/>
    <w:rsid w:val="002A1886"/>
    <w:rsid w:val="002A2FD0"/>
    <w:rsid w:val="002A58C5"/>
    <w:rsid w:val="002A6A26"/>
    <w:rsid w:val="002B11F6"/>
    <w:rsid w:val="002B41C8"/>
    <w:rsid w:val="002D0941"/>
    <w:rsid w:val="002D680D"/>
    <w:rsid w:val="002D69A9"/>
    <w:rsid w:val="002E07A3"/>
    <w:rsid w:val="002E14AA"/>
    <w:rsid w:val="002E6A75"/>
    <w:rsid w:val="002E764C"/>
    <w:rsid w:val="00305F05"/>
    <w:rsid w:val="003067EA"/>
    <w:rsid w:val="0030768C"/>
    <w:rsid w:val="00307E97"/>
    <w:rsid w:val="003116FB"/>
    <w:rsid w:val="0031284C"/>
    <w:rsid w:val="00316CEB"/>
    <w:rsid w:val="003226BC"/>
    <w:rsid w:val="00326A28"/>
    <w:rsid w:val="00330B84"/>
    <w:rsid w:val="00331BCE"/>
    <w:rsid w:val="00333393"/>
    <w:rsid w:val="00335161"/>
    <w:rsid w:val="003361CC"/>
    <w:rsid w:val="00337C12"/>
    <w:rsid w:val="00340ACD"/>
    <w:rsid w:val="00342C21"/>
    <w:rsid w:val="0034311F"/>
    <w:rsid w:val="00356873"/>
    <w:rsid w:val="0036090B"/>
    <w:rsid w:val="00361542"/>
    <w:rsid w:val="00362828"/>
    <w:rsid w:val="003632FF"/>
    <w:rsid w:val="00366A6B"/>
    <w:rsid w:val="0037594B"/>
    <w:rsid w:val="00384EC9"/>
    <w:rsid w:val="0039223E"/>
    <w:rsid w:val="0039559D"/>
    <w:rsid w:val="003A3ED0"/>
    <w:rsid w:val="003A6616"/>
    <w:rsid w:val="003B2CB3"/>
    <w:rsid w:val="003C5B49"/>
    <w:rsid w:val="003D242E"/>
    <w:rsid w:val="003D44D7"/>
    <w:rsid w:val="003D45FF"/>
    <w:rsid w:val="003D4A73"/>
    <w:rsid w:val="003D6A4C"/>
    <w:rsid w:val="003E32B4"/>
    <w:rsid w:val="003E5EA7"/>
    <w:rsid w:val="003F1010"/>
    <w:rsid w:val="003F325D"/>
    <w:rsid w:val="003F3B62"/>
    <w:rsid w:val="00405CE9"/>
    <w:rsid w:val="00411E33"/>
    <w:rsid w:val="00414BDC"/>
    <w:rsid w:val="004161C2"/>
    <w:rsid w:val="00426E2E"/>
    <w:rsid w:val="00427FA0"/>
    <w:rsid w:val="004342E4"/>
    <w:rsid w:val="0044149F"/>
    <w:rsid w:val="00441E12"/>
    <w:rsid w:val="0044661C"/>
    <w:rsid w:val="004479A2"/>
    <w:rsid w:val="00453872"/>
    <w:rsid w:val="00455EE5"/>
    <w:rsid w:val="00461478"/>
    <w:rsid w:val="00466A79"/>
    <w:rsid w:val="00467579"/>
    <w:rsid w:val="004760F5"/>
    <w:rsid w:val="0048017A"/>
    <w:rsid w:val="004809AE"/>
    <w:rsid w:val="00494D30"/>
    <w:rsid w:val="004A1F26"/>
    <w:rsid w:val="004B035B"/>
    <w:rsid w:val="004B40C0"/>
    <w:rsid w:val="004B658C"/>
    <w:rsid w:val="004D3C22"/>
    <w:rsid w:val="004D756D"/>
    <w:rsid w:val="004E034E"/>
    <w:rsid w:val="004E146F"/>
    <w:rsid w:val="004F2EB4"/>
    <w:rsid w:val="004F4BD5"/>
    <w:rsid w:val="004F76C5"/>
    <w:rsid w:val="004F78F5"/>
    <w:rsid w:val="005019EA"/>
    <w:rsid w:val="00502B8A"/>
    <w:rsid w:val="00503AAF"/>
    <w:rsid w:val="005126D8"/>
    <w:rsid w:val="00513F0F"/>
    <w:rsid w:val="005160E2"/>
    <w:rsid w:val="00525969"/>
    <w:rsid w:val="005306B1"/>
    <w:rsid w:val="00532C97"/>
    <w:rsid w:val="00534632"/>
    <w:rsid w:val="00542B2C"/>
    <w:rsid w:val="00542F9B"/>
    <w:rsid w:val="0054408F"/>
    <w:rsid w:val="00550321"/>
    <w:rsid w:val="00550AB2"/>
    <w:rsid w:val="00556DC5"/>
    <w:rsid w:val="00561C5F"/>
    <w:rsid w:val="00562B6D"/>
    <w:rsid w:val="00573474"/>
    <w:rsid w:val="00576179"/>
    <w:rsid w:val="0058689F"/>
    <w:rsid w:val="00590B18"/>
    <w:rsid w:val="00590D7F"/>
    <w:rsid w:val="005975E7"/>
    <w:rsid w:val="005A0FE8"/>
    <w:rsid w:val="005A24FD"/>
    <w:rsid w:val="005A30F2"/>
    <w:rsid w:val="005A3DA8"/>
    <w:rsid w:val="005A4499"/>
    <w:rsid w:val="005A6DFF"/>
    <w:rsid w:val="005B1B85"/>
    <w:rsid w:val="005B431D"/>
    <w:rsid w:val="005B6046"/>
    <w:rsid w:val="005C28B3"/>
    <w:rsid w:val="005C2A25"/>
    <w:rsid w:val="005C43DD"/>
    <w:rsid w:val="005C4518"/>
    <w:rsid w:val="005C50FC"/>
    <w:rsid w:val="005D2DF0"/>
    <w:rsid w:val="005D307B"/>
    <w:rsid w:val="005D563E"/>
    <w:rsid w:val="005D79C2"/>
    <w:rsid w:val="005D7F26"/>
    <w:rsid w:val="005E0CA1"/>
    <w:rsid w:val="005E4DE6"/>
    <w:rsid w:val="005E5A1F"/>
    <w:rsid w:val="005F595D"/>
    <w:rsid w:val="005F6A88"/>
    <w:rsid w:val="005F7BC0"/>
    <w:rsid w:val="00601A83"/>
    <w:rsid w:val="006069BA"/>
    <w:rsid w:val="0061028A"/>
    <w:rsid w:val="00613E24"/>
    <w:rsid w:val="006142D7"/>
    <w:rsid w:val="0061633A"/>
    <w:rsid w:val="00622FDC"/>
    <w:rsid w:val="00623806"/>
    <w:rsid w:val="0062566E"/>
    <w:rsid w:val="0062779B"/>
    <w:rsid w:val="00633E9E"/>
    <w:rsid w:val="00654D57"/>
    <w:rsid w:val="00656D6F"/>
    <w:rsid w:val="0065758D"/>
    <w:rsid w:val="00660728"/>
    <w:rsid w:val="00673071"/>
    <w:rsid w:val="00682EF5"/>
    <w:rsid w:val="00685171"/>
    <w:rsid w:val="00690C75"/>
    <w:rsid w:val="006938B3"/>
    <w:rsid w:val="00693A21"/>
    <w:rsid w:val="006953EB"/>
    <w:rsid w:val="006A1DC0"/>
    <w:rsid w:val="006B4F24"/>
    <w:rsid w:val="006B7981"/>
    <w:rsid w:val="006C2252"/>
    <w:rsid w:val="006C22CC"/>
    <w:rsid w:val="006C5963"/>
    <w:rsid w:val="006D1768"/>
    <w:rsid w:val="006D4BFD"/>
    <w:rsid w:val="006D7998"/>
    <w:rsid w:val="006E6546"/>
    <w:rsid w:val="006E690C"/>
    <w:rsid w:val="006E6B05"/>
    <w:rsid w:val="006F3ABD"/>
    <w:rsid w:val="00700A6F"/>
    <w:rsid w:val="00700E7A"/>
    <w:rsid w:val="00705A55"/>
    <w:rsid w:val="00713B19"/>
    <w:rsid w:val="0071665A"/>
    <w:rsid w:val="00722C22"/>
    <w:rsid w:val="007244B0"/>
    <w:rsid w:val="00724956"/>
    <w:rsid w:val="00726C8D"/>
    <w:rsid w:val="00735EFF"/>
    <w:rsid w:val="0073687C"/>
    <w:rsid w:val="0073762F"/>
    <w:rsid w:val="0073773C"/>
    <w:rsid w:val="00740D80"/>
    <w:rsid w:val="00745B1A"/>
    <w:rsid w:val="007464A5"/>
    <w:rsid w:val="00746BF6"/>
    <w:rsid w:val="00747150"/>
    <w:rsid w:val="007471CE"/>
    <w:rsid w:val="007502F7"/>
    <w:rsid w:val="00755AE1"/>
    <w:rsid w:val="00757C35"/>
    <w:rsid w:val="0076338A"/>
    <w:rsid w:val="00764101"/>
    <w:rsid w:val="007678EB"/>
    <w:rsid w:val="00774D17"/>
    <w:rsid w:val="00775659"/>
    <w:rsid w:val="00780FC0"/>
    <w:rsid w:val="00781A45"/>
    <w:rsid w:val="007877FE"/>
    <w:rsid w:val="00792830"/>
    <w:rsid w:val="00792944"/>
    <w:rsid w:val="00794A42"/>
    <w:rsid w:val="0079514B"/>
    <w:rsid w:val="00796FC9"/>
    <w:rsid w:val="007A4233"/>
    <w:rsid w:val="007A6F23"/>
    <w:rsid w:val="007B0D42"/>
    <w:rsid w:val="007B5A84"/>
    <w:rsid w:val="007B7AE4"/>
    <w:rsid w:val="007C1C0D"/>
    <w:rsid w:val="007C4976"/>
    <w:rsid w:val="007D7656"/>
    <w:rsid w:val="007E2AD8"/>
    <w:rsid w:val="007F7655"/>
    <w:rsid w:val="00807EB0"/>
    <w:rsid w:val="00813398"/>
    <w:rsid w:val="00814317"/>
    <w:rsid w:val="008167FF"/>
    <w:rsid w:val="00820D79"/>
    <w:rsid w:val="00821B84"/>
    <w:rsid w:val="0082493D"/>
    <w:rsid w:val="00830501"/>
    <w:rsid w:val="0083159B"/>
    <w:rsid w:val="00840968"/>
    <w:rsid w:val="00840FBC"/>
    <w:rsid w:val="00846DA1"/>
    <w:rsid w:val="0085406D"/>
    <w:rsid w:val="00855E74"/>
    <w:rsid w:val="00856143"/>
    <w:rsid w:val="00856CA6"/>
    <w:rsid w:val="00857493"/>
    <w:rsid w:val="00862766"/>
    <w:rsid w:val="0086621B"/>
    <w:rsid w:val="00880525"/>
    <w:rsid w:val="008829DB"/>
    <w:rsid w:val="0088516C"/>
    <w:rsid w:val="0088557B"/>
    <w:rsid w:val="00885C58"/>
    <w:rsid w:val="0089098D"/>
    <w:rsid w:val="008928BC"/>
    <w:rsid w:val="00892F87"/>
    <w:rsid w:val="00893C7E"/>
    <w:rsid w:val="00893E04"/>
    <w:rsid w:val="008B71E6"/>
    <w:rsid w:val="008C0631"/>
    <w:rsid w:val="008C6561"/>
    <w:rsid w:val="008E4E5F"/>
    <w:rsid w:val="008E5466"/>
    <w:rsid w:val="008F10E4"/>
    <w:rsid w:val="008F1754"/>
    <w:rsid w:val="008F213C"/>
    <w:rsid w:val="008F37DB"/>
    <w:rsid w:val="008F41B7"/>
    <w:rsid w:val="008F4EB6"/>
    <w:rsid w:val="008F76F8"/>
    <w:rsid w:val="008F7994"/>
    <w:rsid w:val="00901841"/>
    <w:rsid w:val="009023E9"/>
    <w:rsid w:val="00902735"/>
    <w:rsid w:val="00907608"/>
    <w:rsid w:val="0090761D"/>
    <w:rsid w:val="0091026E"/>
    <w:rsid w:val="009144A4"/>
    <w:rsid w:val="009152E3"/>
    <w:rsid w:val="00917163"/>
    <w:rsid w:val="00920CAA"/>
    <w:rsid w:val="009264B7"/>
    <w:rsid w:val="009266E8"/>
    <w:rsid w:val="009275B2"/>
    <w:rsid w:val="009328B9"/>
    <w:rsid w:val="00934D2D"/>
    <w:rsid w:val="00943E51"/>
    <w:rsid w:val="00943E9B"/>
    <w:rsid w:val="009455F3"/>
    <w:rsid w:val="0095637E"/>
    <w:rsid w:val="00956E4D"/>
    <w:rsid w:val="00962840"/>
    <w:rsid w:val="00967926"/>
    <w:rsid w:val="00970C99"/>
    <w:rsid w:val="00970FF7"/>
    <w:rsid w:val="00972A3F"/>
    <w:rsid w:val="009734C5"/>
    <w:rsid w:val="00973C41"/>
    <w:rsid w:val="0097792C"/>
    <w:rsid w:val="00977D24"/>
    <w:rsid w:val="00986497"/>
    <w:rsid w:val="0098685F"/>
    <w:rsid w:val="009934DB"/>
    <w:rsid w:val="009A48C1"/>
    <w:rsid w:val="009A63FB"/>
    <w:rsid w:val="009B0F2C"/>
    <w:rsid w:val="009B1724"/>
    <w:rsid w:val="009B2B1C"/>
    <w:rsid w:val="009B543B"/>
    <w:rsid w:val="009B7DAD"/>
    <w:rsid w:val="009C2316"/>
    <w:rsid w:val="009D0376"/>
    <w:rsid w:val="009D5DB0"/>
    <w:rsid w:val="009D704E"/>
    <w:rsid w:val="009E6B0A"/>
    <w:rsid w:val="009E72DE"/>
    <w:rsid w:val="009F11D2"/>
    <w:rsid w:val="00A001E5"/>
    <w:rsid w:val="00A02515"/>
    <w:rsid w:val="00A13E95"/>
    <w:rsid w:val="00A14E91"/>
    <w:rsid w:val="00A226D9"/>
    <w:rsid w:val="00A227BE"/>
    <w:rsid w:val="00A2584D"/>
    <w:rsid w:val="00A26B8F"/>
    <w:rsid w:val="00A26FA9"/>
    <w:rsid w:val="00A27713"/>
    <w:rsid w:val="00A341FC"/>
    <w:rsid w:val="00A364AA"/>
    <w:rsid w:val="00A42601"/>
    <w:rsid w:val="00A45E7A"/>
    <w:rsid w:val="00A472C1"/>
    <w:rsid w:val="00A53151"/>
    <w:rsid w:val="00A57ECC"/>
    <w:rsid w:val="00A63859"/>
    <w:rsid w:val="00A643B5"/>
    <w:rsid w:val="00A644F5"/>
    <w:rsid w:val="00A64FF0"/>
    <w:rsid w:val="00A66603"/>
    <w:rsid w:val="00A70597"/>
    <w:rsid w:val="00A71BF8"/>
    <w:rsid w:val="00A766EF"/>
    <w:rsid w:val="00A80B44"/>
    <w:rsid w:val="00A95E97"/>
    <w:rsid w:val="00AA0033"/>
    <w:rsid w:val="00AA2888"/>
    <w:rsid w:val="00AA3D27"/>
    <w:rsid w:val="00AB4FEF"/>
    <w:rsid w:val="00AC2C8B"/>
    <w:rsid w:val="00AC3271"/>
    <w:rsid w:val="00AE2852"/>
    <w:rsid w:val="00AE5060"/>
    <w:rsid w:val="00AE5A6E"/>
    <w:rsid w:val="00B213E8"/>
    <w:rsid w:val="00B22E26"/>
    <w:rsid w:val="00B240B1"/>
    <w:rsid w:val="00B32E71"/>
    <w:rsid w:val="00B33230"/>
    <w:rsid w:val="00B33529"/>
    <w:rsid w:val="00B4171F"/>
    <w:rsid w:val="00B5047D"/>
    <w:rsid w:val="00B567D6"/>
    <w:rsid w:val="00B56889"/>
    <w:rsid w:val="00B60818"/>
    <w:rsid w:val="00B61526"/>
    <w:rsid w:val="00B61769"/>
    <w:rsid w:val="00B6229B"/>
    <w:rsid w:val="00B623EB"/>
    <w:rsid w:val="00B62789"/>
    <w:rsid w:val="00B627AC"/>
    <w:rsid w:val="00B639CC"/>
    <w:rsid w:val="00B72BAC"/>
    <w:rsid w:val="00B82F94"/>
    <w:rsid w:val="00B8421A"/>
    <w:rsid w:val="00B91465"/>
    <w:rsid w:val="00B92E09"/>
    <w:rsid w:val="00B94362"/>
    <w:rsid w:val="00B95EEA"/>
    <w:rsid w:val="00BA73C9"/>
    <w:rsid w:val="00BB0E4D"/>
    <w:rsid w:val="00BB482D"/>
    <w:rsid w:val="00BB5A3A"/>
    <w:rsid w:val="00BC3A3B"/>
    <w:rsid w:val="00BC3AEE"/>
    <w:rsid w:val="00BC4CEA"/>
    <w:rsid w:val="00BC699A"/>
    <w:rsid w:val="00BD1059"/>
    <w:rsid w:val="00BE2FEC"/>
    <w:rsid w:val="00BE3D68"/>
    <w:rsid w:val="00BE697E"/>
    <w:rsid w:val="00BF47CD"/>
    <w:rsid w:val="00BF534D"/>
    <w:rsid w:val="00BF61DE"/>
    <w:rsid w:val="00BF6CEF"/>
    <w:rsid w:val="00C021CE"/>
    <w:rsid w:val="00C02F9E"/>
    <w:rsid w:val="00C04E32"/>
    <w:rsid w:val="00C0619C"/>
    <w:rsid w:val="00C143AD"/>
    <w:rsid w:val="00C161C1"/>
    <w:rsid w:val="00C17CCA"/>
    <w:rsid w:val="00C20F0F"/>
    <w:rsid w:val="00C21D77"/>
    <w:rsid w:val="00C21F76"/>
    <w:rsid w:val="00C25776"/>
    <w:rsid w:val="00C3069F"/>
    <w:rsid w:val="00C31239"/>
    <w:rsid w:val="00C34AF6"/>
    <w:rsid w:val="00C35841"/>
    <w:rsid w:val="00C4191F"/>
    <w:rsid w:val="00C41A13"/>
    <w:rsid w:val="00C42981"/>
    <w:rsid w:val="00C53BB3"/>
    <w:rsid w:val="00C56E38"/>
    <w:rsid w:val="00C653CB"/>
    <w:rsid w:val="00C753F7"/>
    <w:rsid w:val="00C800E9"/>
    <w:rsid w:val="00C832EE"/>
    <w:rsid w:val="00C83746"/>
    <w:rsid w:val="00C83DBB"/>
    <w:rsid w:val="00C90696"/>
    <w:rsid w:val="00C9248F"/>
    <w:rsid w:val="00CA02CB"/>
    <w:rsid w:val="00CA1351"/>
    <w:rsid w:val="00CA13E8"/>
    <w:rsid w:val="00CA4B26"/>
    <w:rsid w:val="00CA7101"/>
    <w:rsid w:val="00CB5473"/>
    <w:rsid w:val="00CB5B72"/>
    <w:rsid w:val="00CC5BE2"/>
    <w:rsid w:val="00CD1B84"/>
    <w:rsid w:val="00CD5812"/>
    <w:rsid w:val="00CE0A43"/>
    <w:rsid w:val="00CE4695"/>
    <w:rsid w:val="00CE4B5B"/>
    <w:rsid w:val="00CE4D1B"/>
    <w:rsid w:val="00CE7F6B"/>
    <w:rsid w:val="00CF1835"/>
    <w:rsid w:val="00CF1BE4"/>
    <w:rsid w:val="00D005AC"/>
    <w:rsid w:val="00D06234"/>
    <w:rsid w:val="00D1072C"/>
    <w:rsid w:val="00D11DEC"/>
    <w:rsid w:val="00D12006"/>
    <w:rsid w:val="00D12308"/>
    <w:rsid w:val="00D13E0A"/>
    <w:rsid w:val="00D13F47"/>
    <w:rsid w:val="00D2082E"/>
    <w:rsid w:val="00D2645B"/>
    <w:rsid w:val="00D277CB"/>
    <w:rsid w:val="00D30EB7"/>
    <w:rsid w:val="00D32EBE"/>
    <w:rsid w:val="00D372B4"/>
    <w:rsid w:val="00D4053D"/>
    <w:rsid w:val="00D40F10"/>
    <w:rsid w:val="00D42385"/>
    <w:rsid w:val="00D43F57"/>
    <w:rsid w:val="00D46701"/>
    <w:rsid w:val="00D661F6"/>
    <w:rsid w:val="00D66BF0"/>
    <w:rsid w:val="00D72B60"/>
    <w:rsid w:val="00D7621F"/>
    <w:rsid w:val="00D76F49"/>
    <w:rsid w:val="00D81509"/>
    <w:rsid w:val="00D84B1B"/>
    <w:rsid w:val="00D87B48"/>
    <w:rsid w:val="00D91CFF"/>
    <w:rsid w:val="00D953D4"/>
    <w:rsid w:val="00DA0BE1"/>
    <w:rsid w:val="00DA3AC6"/>
    <w:rsid w:val="00DA6BFF"/>
    <w:rsid w:val="00DB1A27"/>
    <w:rsid w:val="00DB5910"/>
    <w:rsid w:val="00DC519B"/>
    <w:rsid w:val="00DC5F32"/>
    <w:rsid w:val="00DD6AF9"/>
    <w:rsid w:val="00DE001A"/>
    <w:rsid w:val="00DE3102"/>
    <w:rsid w:val="00DE3D53"/>
    <w:rsid w:val="00DE68BE"/>
    <w:rsid w:val="00DF3A6F"/>
    <w:rsid w:val="00E03383"/>
    <w:rsid w:val="00E0467B"/>
    <w:rsid w:val="00E0481F"/>
    <w:rsid w:val="00E05C37"/>
    <w:rsid w:val="00E061EE"/>
    <w:rsid w:val="00E06334"/>
    <w:rsid w:val="00E07377"/>
    <w:rsid w:val="00E123A8"/>
    <w:rsid w:val="00E15092"/>
    <w:rsid w:val="00E16A2D"/>
    <w:rsid w:val="00E22643"/>
    <w:rsid w:val="00E23870"/>
    <w:rsid w:val="00E23E42"/>
    <w:rsid w:val="00E31759"/>
    <w:rsid w:val="00E37511"/>
    <w:rsid w:val="00E44A71"/>
    <w:rsid w:val="00E46C44"/>
    <w:rsid w:val="00E63A2F"/>
    <w:rsid w:val="00E64972"/>
    <w:rsid w:val="00E66823"/>
    <w:rsid w:val="00E7474A"/>
    <w:rsid w:val="00E747F3"/>
    <w:rsid w:val="00E80F92"/>
    <w:rsid w:val="00E825DD"/>
    <w:rsid w:val="00E93300"/>
    <w:rsid w:val="00EA38B9"/>
    <w:rsid w:val="00EA4DF5"/>
    <w:rsid w:val="00EB192C"/>
    <w:rsid w:val="00EB4C8A"/>
    <w:rsid w:val="00EB4F3D"/>
    <w:rsid w:val="00EB77E6"/>
    <w:rsid w:val="00EC044F"/>
    <w:rsid w:val="00EC05CB"/>
    <w:rsid w:val="00EC143C"/>
    <w:rsid w:val="00ED1D28"/>
    <w:rsid w:val="00ED25A8"/>
    <w:rsid w:val="00ED29AD"/>
    <w:rsid w:val="00ED60E5"/>
    <w:rsid w:val="00EE7D66"/>
    <w:rsid w:val="00EF087C"/>
    <w:rsid w:val="00EF6ED0"/>
    <w:rsid w:val="00EF7D59"/>
    <w:rsid w:val="00F00A37"/>
    <w:rsid w:val="00F02039"/>
    <w:rsid w:val="00F02C8A"/>
    <w:rsid w:val="00F04722"/>
    <w:rsid w:val="00F0614B"/>
    <w:rsid w:val="00F213A3"/>
    <w:rsid w:val="00F22193"/>
    <w:rsid w:val="00F24894"/>
    <w:rsid w:val="00F24E25"/>
    <w:rsid w:val="00F250FC"/>
    <w:rsid w:val="00F262D8"/>
    <w:rsid w:val="00F27DD1"/>
    <w:rsid w:val="00F30852"/>
    <w:rsid w:val="00F36EEB"/>
    <w:rsid w:val="00F41C62"/>
    <w:rsid w:val="00F44B0C"/>
    <w:rsid w:val="00F51CE1"/>
    <w:rsid w:val="00F53F61"/>
    <w:rsid w:val="00F553CC"/>
    <w:rsid w:val="00F561EB"/>
    <w:rsid w:val="00F56E96"/>
    <w:rsid w:val="00F60D05"/>
    <w:rsid w:val="00F62188"/>
    <w:rsid w:val="00F62D24"/>
    <w:rsid w:val="00F65013"/>
    <w:rsid w:val="00F70620"/>
    <w:rsid w:val="00F73394"/>
    <w:rsid w:val="00F76F56"/>
    <w:rsid w:val="00F77399"/>
    <w:rsid w:val="00F77902"/>
    <w:rsid w:val="00F8435B"/>
    <w:rsid w:val="00F868ED"/>
    <w:rsid w:val="00F9115C"/>
    <w:rsid w:val="00F952B5"/>
    <w:rsid w:val="00FA25FF"/>
    <w:rsid w:val="00FB097E"/>
    <w:rsid w:val="00FB5AFE"/>
    <w:rsid w:val="00FB5E15"/>
    <w:rsid w:val="00FB7ECE"/>
    <w:rsid w:val="00FC0BD9"/>
    <w:rsid w:val="00FC49F6"/>
    <w:rsid w:val="00FC7F5F"/>
    <w:rsid w:val="00FD0D0E"/>
    <w:rsid w:val="00FE39E6"/>
    <w:rsid w:val="00FE428C"/>
    <w:rsid w:val="00FE5E26"/>
    <w:rsid w:val="00FF17B8"/>
    <w:rsid w:val="00FF2FAB"/>
    <w:rsid w:val="00FF3958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AFE60"/>
  <w15:docId w15:val="{3BFE8B1D-F935-4E19-B4BC-E5D36CC7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51978"/>
    <w:rPr>
      <w:rFonts w:ascii="Roboto Light" w:hAnsi="Roboto Light"/>
      <w:color w:val="000000" w:themeColor="text1"/>
      <w:szCs w:val="22"/>
      <w:lang w:val="en-US" w:eastAsia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216994"/>
    <w:pPr>
      <w:keepNext/>
      <w:keepLines/>
      <w:spacing w:before="240"/>
      <w:outlineLvl w:val="0"/>
    </w:pPr>
    <w:rPr>
      <w:rFonts w:ascii="Roboto Medium" w:eastAsia="Times New Roman" w:hAnsi="Roboto Medium"/>
      <w:color w:val="0031CB" w:themeColor="text2"/>
      <w:sz w:val="2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16994"/>
    <w:pPr>
      <w:keepNext/>
      <w:keepLines/>
      <w:outlineLvl w:val="1"/>
    </w:pPr>
    <w:rPr>
      <w:rFonts w:ascii="Roboto Medium" w:eastAsia="Times New Roman" w:hAnsi="Roboto Medium"/>
      <w:color w:val="757575" w:themeColor="accent3"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51978"/>
    <w:pPr>
      <w:keepNext/>
      <w:keepLines/>
      <w:outlineLvl w:val="2"/>
    </w:pPr>
    <w:rPr>
      <w:rFonts w:ascii="Roboto Medium" w:eastAsia="Times New Roman" w:hAnsi="Roboto Medium"/>
      <w:bCs/>
      <w:u w:val="single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B79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591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6B79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4591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rsid w:val="0014581E"/>
    <w:pPr>
      <w:keepNext/>
      <w:keepLines/>
      <w:spacing w:before="40"/>
      <w:outlineLvl w:val="5"/>
    </w:pPr>
    <w:rPr>
      <w:rFonts w:ascii="Cambria" w:eastAsia="Times New Roman" w:hAnsi="Cambria"/>
      <w:color w:val="243F6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4581E"/>
    <w:pPr>
      <w:keepNext/>
      <w:keepLines/>
      <w:spacing w:before="40"/>
      <w:outlineLvl w:val="8"/>
    </w:pPr>
    <w:rPr>
      <w:rFonts w:ascii="Cambria" w:eastAsia="Times New Roman" w:hAnsi="Cambria"/>
      <w:i/>
      <w:iCs/>
      <w:color w:val="272727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9"/>
    <w:rsid w:val="00216994"/>
    <w:rPr>
      <w:rFonts w:ascii="Roboto Medium" w:eastAsia="Times New Roman" w:hAnsi="Roboto Medium"/>
      <w:color w:val="757575" w:themeColor="accent3"/>
      <w:sz w:val="22"/>
      <w:szCs w:val="26"/>
      <w:lang w:val="en-US" w:eastAsia="en-US"/>
    </w:rPr>
  </w:style>
  <w:style w:type="paragraph" w:styleId="Koptekst">
    <w:name w:val="header"/>
    <w:basedOn w:val="Standaard"/>
    <w:link w:val="KoptekstChar"/>
    <w:unhideWhenUsed/>
    <w:rsid w:val="00A226D9"/>
    <w:pPr>
      <w:tabs>
        <w:tab w:val="center" w:pos="4536"/>
        <w:tab w:val="right" w:pos="9072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KoptekstChar">
    <w:name w:val="Koptekst Char"/>
    <w:link w:val="Koptekst"/>
    <w:uiPriority w:val="99"/>
    <w:rsid w:val="00A226D9"/>
    <w:rPr>
      <w:rFonts w:ascii="Times New Roman" w:eastAsia="Times New Roman" w:hAnsi="Times New Roman" w:cs="Times New Roman"/>
      <w:sz w:val="24"/>
      <w:szCs w:val="24"/>
    </w:rPr>
  </w:style>
  <w:style w:type="paragraph" w:styleId="Voettekst">
    <w:name w:val="footer"/>
    <w:basedOn w:val="Standaard"/>
    <w:link w:val="VoettekstChar"/>
    <w:uiPriority w:val="99"/>
    <w:unhideWhenUsed/>
    <w:rsid w:val="00A226D9"/>
    <w:pPr>
      <w:tabs>
        <w:tab w:val="center" w:pos="4536"/>
        <w:tab w:val="right" w:pos="9072"/>
      </w:tabs>
      <w:spacing w:line="312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VoettekstChar">
    <w:name w:val="Voettekst Char"/>
    <w:link w:val="Voettekst"/>
    <w:uiPriority w:val="99"/>
    <w:rsid w:val="00A226D9"/>
    <w:rPr>
      <w:rFonts w:ascii="Times New Roman" w:eastAsia="Times New Roman" w:hAnsi="Times New Roman" w:cs="Times New Roman"/>
      <w:sz w:val="24"/>
      <w:szCs w:val="24"/>
    </w:rPr>
  </w:style>
  <w:style w:type="paragraph" w:customStyle="1" w:styleId="Adresgegevens">
    <w:name w:val="Adresgegevens"/>
    <w:rsid w:val="00A226D9"/>
    <w:pPr>
      <w:spacing w:line="288" w:lineRule="auto"/>
    </w:pPr>
    <w:rPr>
      <w:rFonts w:ascii="DIN-Light" w:eastAsia="ヒラギノ角ゴ Pro W3" w:hAnsi="DIN-Light"/>
      <w:color w:val="000000"/>
    </w:rPr>
  </w:style>
  <w:style w:type="table" w:styleId="Tabelraster">
    <w:name w:val="Table Grid"/>
    <w:basedOn w:val="Standaardtabel"/>
    <w:uiPriority w:val="59"/>
    <w:rsid w:val="00A226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inanummer">
    <w:name w:val="page number"/>
    <w:basedOn w:val="Standaardalinea-lettertype"/>
    <w:uiPriority w:val="99"/>
    <w:semiHidden/>
    <w:unhideWhenUsed/>
    <w:rsid w:val="00A226D9"/>
  </w:style>
  <w:style w:type="paragraph" w:styleId="Ballontekst">
    <w:name w:val="Balloon Text"/>
    <w:basedOn w:val="Standaard"/>
    <w:link w:val="BallontekstChar"/>
    <w:uiPriority w:val="99"/>
    <w:semiHidden/>
    <w:unhideWhenUsed/>
    <w:rsid w:val="00A226D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A226D9"/>
    <w:rPr>
      <w:rFonts w:ascii="Tahoma" w:hAnsi="Tahoma" w:cs="Tahoma"/>
      <w:sz w:val="16"/>
      <w:szCs w:val="16"/>
    </w:rPr>
  </w:style>
  <w:style w:type="paragraph" w:styleId="Geenafstand">
    <w:name w:val="No Spacing"/>
    <w:uiPriority w:val="1"/>
    <w:rsid w:val="00F8435B"/>
    <w:rPr>
      <w:rFonts w:ascii="Roboto Light" w:hAnsi="Roboto Light"/>
      <w:color w:val="262626"/>
      <w:szCs w:val="22"/>
      <w:lang w:val="en-US" w:eastAsia="en-US"/>
    </w:rPr>
  </w:style>
  <w:style w:type="character" w:customStyle="1" w:styleId="Kop1Char">
    <w:name w:val="Kop 1 Char"/>
    <w:link w:val="Kop1"/>
    <w:uiPriority w:val="9"/>
    <w:rsid w:val="00216994"/>
    <w:rPr>
      <w:rFonts w:ascii="Roboto Medium" w:eastAsia="Times New Roman" w:hAnsi="Roboto Medium"/>
      <w:color w:val="0031CB" w:themeColor="text2"/>
      <w:sz w:val="22"/>
      <w:szCs w:val="32"/>
      <w:lang w:val="en-US" w:eastAsia="en-US"/>
    </w:rPr>
  </w:style>
  <w:style w:type="paragraph" w:customStyle="1" w:styleId="TableGrid1">
    <w:name w:val="Table Grid1"/>
    <w:link w:val="TableGrid1Char"/>
    <w:rsid w:val="00764101"/>
    <w:rPr>
      <w:rFonts w:eastAsia="ヒラギノ角ゴ Pro W3"/>
      <w:color w:val="000000"/>
      <w:sz w:val="22"/>
    </w:rPr>
  </w:style>
  <w:style w:type="character" w:customStyle="1" w:styleId="TableGrid1Char">
    <w:name w:val="Table Grid1 Char"/>
    <w:link w:val="TableGrid1"/>
    <w:rsid w:val="00764101"/>
    <w:rPr>
      <w:rFonts w:ascii="Calibri" w:eastAsia="ヒラギノ角ゴ Pro W3" w:hAnsi="Calibri" w:cs="Times New Roman"/>
      <w:color w:val="000000"/>
      <w:szCs w:val="20"/>
      <w:lang w:val="nl-NL" w:eastAsia="nl-NL"/>
    </w:rPr>
  </w:style>
  <w:style w:type="character" w:customStyle="1" w:styleId="Kop3Char">
    <w:name w:val="Kop 3 Char"/>
    <w:link w:val="Kop3"/>
    <w:uiPriority w:val="9"/>
    <w:rsid w:val="00251978"/>
    <w:rPr>
      <w:rFonts w:ascii="Roboto Medium" w:eastAsia="Times New Roman" w:hAnsi="Roboto Medium"/>
      <w:bCs/>
      <w:color w:val="000000" w:themeColor="text1"/>
      <w:szCs w:val="22"/>
      <w:u w:val="single"/>
      <w:lang w:val="en-US" w:eastAsia="en-US"/>
    </w:rPr>
  </w:style>
  <w:style w:type="character" w:customStyle="1" w:styleId="Kop6Char">
    <w:name w:val="Kop 6 Char"/>
    <w:link w:val="Kop6"/>
    <w:uiPriority w:val="9"/>
    <w:semiHidden/>
    <w:rsid w:val="0014581E"/>
    <w:rPr>
      <w:rFonts w:ascii="Cambria" w:eastAsia="Times New Roman" w:hAnsi="Cambria" w:cs="Times New Roman"/>
      <w:color w:val="243F60"/>
      <w:sz w:val="20"/>
    </w:rPr>
  </w:style>
  <w:style w:type="character" w:customStyle="1" w:styleId="Kop9Char">
    <w:name w:val="Kop 9 Char"/>
    <w:link w:val="Kop9"/>
    <w:uiPriority w:val="9"/>
    <w:semiHidden/>
    <w:rsid w:val="0014581E"/>
    <w:rPr>
      <w:rFonts w:ascii="Cambria" w:eastAsia="Times New Roman" w:hAnsi="Cambria" w:cs="Times New Roman"/>
      <w:i/>
      <w:iCs/>
      <w:color w:val="272727"/>
      <w:sz w:val="21"/>
      <w:szCs w:val="21"/>
    </w:rPr>
  </w:style>
  <w:style w:type="paragraph" w:styleId="Plattetekst">
    <w:name w:val="Body Text"/>
    <w:basedOn w:val="Standaard"/>
    <w:link w:val="PlattetekstChar"/>
    <w:rsid w:val="0014581E"/>
    <w:rPr>
      <w:rFonts w:ascii="OgilvyBaskerville" w:eastAsia="Times New Roman" w:hAnsi="OgilvyBaskerville"/>
      <w:bCs/>
      <w:color w:val="auto"/>
      <w:sz w:val="22"/>
      <w:szCs w:val="20"/>
      <w:lang w:val="nl-NL" w:eastAsia="nl-NL"/>
    </w:rPr>
  </w:style>
  <w:style w:type="character" w:customStyle="1" w:styleId="PlattetekstChar">
    <w:name w:val="Platte tekst Char"/>
    <w:link w:val="Plattetekst"/>
    <w:rsid w:val="0014581E"/>
    <w:rPr>
      <w:rFonts w:ascii="OgilvyBaskerville" w:eastAsia="Times New Roman" w:hAnsi="OgilvyBaskerville" w:cs="Times New Roman"/>
      <w:bCs/>
      <w:szCs w:val="20"/>
      <w:lang w:val="nl-NL" w:eastAsia="nl-NL"/>
    </w:rPr>
  </w:style>
  <w:style w:type="paragraph" w:styleId="Lijstalinea">
    <w:name w:val="List Paragraph"/>
    <w:basedOn w:val="Standaard"/>
    <w:uiPriority w:val="34"/>
    <w:qFormat/>
    <w:rsid w:val="006B7981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6B798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B7981"/>
    <w:rPr>
      <w:color w:val="605E5C"/>
      <w:shd w:val="clear" w:color="auto" w:fill="E1DFDD"/>
    </w:rPr>
  </w:style>
  <w:style w:type="character" w:customStyle="1" w:styleId="Kop4Char">
    <w:name w:val="Kop 4 Char"/>
    <w:basedOn w:val="Standaardalinea-lettertype"/>
    <w:link w:val="Kop4"/>
    <w:uiPriority w:val="9"/>
    <w:rsid w:val="006B7981"/>
    <w:rPr>
      <w:rFonts w:asciiTheme="majorHAnsi" w:eastAsiaTheme="majorEastAsia" w:hAnsiTheme="majorHAnsi" w:cstheme="majorBidi"/>
      <w:i/>
      <w:iCs/>
      <w:color w:val="C45911" w:themeColor="accent1" w:themeShade="BF"/>
      <w:szCs w:val="22"/>
      <w:lang w:val="en-US" w:eastAsia="en-US"/>
    </w:rPr>
  </w:style>
  <w:style w:type="character" w:customStyle="1" w:styleId="Kop5Char">
    <w:name w:val="Kop 5 Char"/>
    <w:basedOn w:val="Standaardalinea-lettertype"/>
    <w:link w:val="Kop5"/>
    <w:uiPriority w:val="9"/>
    <w:rsid w:val="006B7981"/>
    <w:rPr>
      <w:rFonts w:asciiTheme="majorHAnsi" w:eastAsiaTheme="majorEastAsia" w:hAnsiTheme="majorHAnsi" w:cstheme="majorBidi"/>
      <w:color w:val="C45911" w:themeColor="accent1" w:themeShade="BF"/>
      <w:szCs w:val="22"/>
      <w:lang w:val="en-US" w:eastAsia="en-US"/>
    </w:rPr>
  </w:style>
  <w:style w:type="table" w:styleId="Rastertabel4-Accent1">
    <w:name w:val="Grid Table 4 Accent 1"/>
    <w:basedOn w:val="Standaardtabel"/>
    <w:uiPriority w:val="49"/>
    <w:rsid w:val="006C5963"/>
    <w:tblPr>
      <w:tblStyleRowBandSize w:val="1"/>
      <w:tblStyleColBandSize w:val="1"/>
      <w:tblBorders>
        <w:top w:val="single" w:sz="4" w:space="0" w:color="F4B083" w:themeColor="accent1" w:themeTint="99"/>
        <w:left w:val="single" w:sz="4" w:space="0" w:color="F4B083" w:themeColor="accent1" w:themeTint="99"/>
        <w:bottom w:val="single" w:sz="4" w:space="0" w:color="F4B083" w:themeColor="accent1" w:themeTint="99"/>
        <w:right w:val="single" w:sz="4" w:space="0" w:color="F4B083" w:themeColor="accent1" w:themeTint="99"/>
        <w:insideH w:val="single" w:sz="4" w:space="0" w:color="F4B083" w:themeColor="accent1" w:themeTint="99"/>
        <w:insideV w:val="single" w:sz="4" w:space="0" w:color="F4B08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1"/>
          <w:left w:val="single" w:sz="4" w:space="0" w:color="ED7D31" w:themeColor="accent1"/>
          <w:bottom w:val="single" w:sz="4" w:space="0" w:color="ED7D31" w:themeColor="accent1"/>
          <w:right w:val="single" w:sz="4" w:space="0" w:color="ED7D31" w:themeColor="accent1"/>
          <w:insideH w:val="nil"/>
          <w:insideV w:val="nil"/>
        </w:tcBorders>
        <w:shd w:val="clear" w:color="auto" w:fill="ED7D31" w:themeFill="accent1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1" w:themeFillTint="33"/>
      </w:tcPr>
    </w:tblStylePr>
    <w:tblStylePr w:type="band1Horz">
      <w:tblPr/>
      <w:tcPr>
        <w:shd w:val="clear" w:color="auto" w:fill="FBE4D5" w:themeFill="accent1" w:themeFillTint="33"/>
      </w:tcPr>
    </w:tblStylePr>
  </w:style>
  <w:style w:type="table" w:customStyle="1" w:styleId="NXTtabel">
    <w:name w:val="NXT tabel"/>
    <w:basedOn w:val="Standaardtabel"/>
    <w:uiPriority w:val="99"/>
    <w:rsid w:val="00A64FF0"/>
    <w:rPr>
      <w:sz w:val="18"/>
    </w:rPr>
    <w:tblPr>
      <w:tblStyleRowBandSize w:val="1"/>
    </w:tblPr>
    <w:tblStylePr w:type="firstRow">
      <w:rPr>
        <w:rFonts w:ascii="Calibri" w:hAnsi="Calibri"/>
        <w:b/>
        <w:color w:val="FFFFFF" w:themeColor="background1"/>
        <w:sz w:val="20"/>
      </w:rPr>
      <w:tblPr/>
      <w:tcPr>
        <w:shd w:val="clear" w:color="auto" w:fill="ED7D31" w:themeFill="accent1"/>
      </w:tcPr>
    </w:tblStylePr>
    <w:tblStylePr w:type="lastRow">
      <w:rPr>
        <w:rFonts w:ascii="Calibri" w:hAnsi="Calibri"/>
        <w:sz w:val="18"/>
      </w:rPr>
    </w:tblStylePr>
    <w:tblStylePr w:type="band1Horz">
      <w:tblPr/>
      <w:tcPr>
        <w:shd w:val="clear" w:color="auto" w:fill="FBE4D5" w:themeFill="accent1" w:themeFillTint="33"/>
      </w:tcPr>
    </w:tblStylePr>
    <w:tblStylePr w:type="band2Horz">
      <w:rPr>
        <w:rFonts w:ascii="Calibri" w:hAnsi="Calibri"/>
        <w:color w:val="auto"/>
        <w:sz w:val="18"/>
      </w:rPr>
      <w:tblPr/>
      <w:tcPr>
        <w:shd w:val="clear" w:color="auto" w:fill="F2F2F2" w:themeFill="background1" w:themeFillShade="F2"/>
      </w:tc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216994"/>
    <w:pPr>
      <w:contextualSpacing/>
    </w:pPr>
    <w:rPr>
      <w:rFonts w:ascii="Roboto Medium" w:eastAsiaTheme="majorEastAsia" w:hAnsi="Roboto Medium" w:cstheme="majorBidi"/>
      <w:color w:val="0031CB" w:themeColor="text2"/>
      <w:spacing w:val="-10"/>
      <w:kern w:val="28"/>
      <w:sz w:val="52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6994"/>
    <w:rPr>
      <w:rFonts w:ascii="Roboto Medium" w:eastAsiaTheme="majorEastAsia" w:hAnsi="Roboto Medium" w:cstheme="majorBidi"/>
      <w:color w:val="0031CB" w:themeColor="text2"/>
      <w:spacing w:val="-10"/>
      <w:kern w:val="28"/>
      <w:sz w:val="52"/>
      <w:szCs w:val="56"/>
      <w:lang w:val="en-US" w:eastAsia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F24E25"/>
    <w:pPr>
      <w:spacing w:before="200" w:after="160"/>
      <w:ind w:left="864" w:right="864"/>
    </w:pPr>
    <w:rPr>
      <w:i/>
      <w:iCs/>
      <w:color w:val="0031CB" w:themeColor="text2"/>
    </w:rPr>
  </w:style>
  <w:style w:type="character" w:customStyle="1" w:styleId="CitaatChar">
    <w:name w:val="Citaat Char"/>
    <w:basedOn w:val="Standaardalinea-lettertype"/>
    <w:link w:val="Citaat"/>
    <w:uiPriority w:val="29"/>
    <w:rsid w:val="00F24E25"/>
    <w:rPr>
      <w:rFonts w:ascii="Roboto Light" w:hAnsi="Roboto Light"/>
      <w:i/>
      <w:iCs/>
      <w:color w:val="0031CB" w:themeColor="text2"/>
      <w:szCs w:val="22"/>
      <w:lang w:val="en-US" w:eastAsia="en-US"/>
    </w:rPr>
  </w:style>
  <w:style w:type="character" w:styleId="Intensievebenadrukking">
    <w:name w:val="Intense Emphasis"/>
    <w:aliases w:val="Koprij tabel"/>
    <w:basedOn w:val="Standaardalinea-lettertype"/>
    <w:uiPriority w:val="21"/>
    <w:qFormat/>
    <w:rsid w:val="00F77399"/>
    <w:rPr>
      <w:i/>
      <w:iCs/>
      <w:color w:val="ED7D31" w:themeColor="accent1"/>
    </w:rPr>
  </w:style>
  <w:style w:type="character" w:styleId="Zwaar">
    <w:name w:val="Strong"/>
    <w:basedOn w:val="Standaardalinea-lettertype"/>
    <w:uiPriority w:val="22"/>
    <w:qFormat/>
    <w:rsid w:val="009455F3"/>
    <w:rPr>
      <w:rFonts w:ascii="Calibri" w:hAnsi="Calibri"/>
      <w:b/>
      <w:bCs/>
      <w:color w:val="FFFFFF"/>
      <w:sz w:val="2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639CC"/>
    <w:pPr>
      <w:numPr>
        <w:ilvl w:val="1"/>
      </w:numPr>
      <w:spacing w:after="160"/>
    </w:pPr>
    <w:rPr>
      <w:rFonts w:asciiTheme="minorHAnsi" w:eastAsiaTheme="minorEastAsia" w:hAnsiTheme="minorHAnsi" w:cstheme="minorBidi"/>
      <w:b/>
      <w:color w:val="ED7D31" w:themeColor="accent1"/>
      <w:spacing w:val="15"/>
      <w:sz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639CC"/>
    <w:rPr>
      <w:rFonts w:asciiTheme="minorHAnsi" w:eastAsiaTheme="minorEastAsia" w:hAnsiTheme="minorHAnsi" w:cstheme="minorBidi"/>
      <w:b/>
      <w:color w:val="ED7D31" w:themeColor="accent1"/>
      <w:spacing w:val="15"/>
      <w:sz w:val="22"/>
      <w:szCs w:val="22"/>
      <w:lang w:val="en-US" w:eastAsia="en-US"/>
    </w:rPr>
  </w:style>
  <w:style w:type="paragraph" w:customStyle="1" w:styleId="Koppentabel">
    <w:name w:val="Koppen tabel"/>
    <w:basedOn w:val="Koptekst"/>
    <w:link w:val="KoppentabelChar"/>
    <w:rsid w:val="00D661F6"/>
    <w:rPr>
      <w:rFonts w:ascii="Calibri" w:hAnsi="Calibri"/>
      <w:b/>
      <w:color w:val="FFFFFF" w:themeColor="background1"/>
      <w:sz w:val="20"/>
      <w:lang w:val="nl-NL"/>
    </w:rPr>
  </w:style>
  <w:style w:type="character" w:customStyle="1" w:styleId="KoppentabelChar">
    <w:name w:val="Koppen tabel Char"/>
    <w:basedOn w:val="KoptekstChar"/>
    <w:link w:val="Koppentabel"/>
    <w:rsid w:val="00D661F6"/>
    <w:rPr>
      <w:rFonts w:ascii="Times New Roman" w:eastAsia="Times New Roman" w:hAnsi="Times New Roman" w:cs="Times New Roman"/>
      <w:b/>
      <w:color w:val="FFFFFF" w:themeColor="background1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E\OneDrive%20-%20Based%20on%20experience%20BV\_BOE\Klanten\FME\Identiteit\Templates\Word\NXTGEN%20HT%20AF%20VOORSTEL%20sjabloon.dotx" TargetMode="External"/></Relationships>
</file>

<file path=word/theme/theme1.xml><?xml version="1.0" encoding="utf-8"?>
<a:theme xmlns:a="http://schemas.openxmlformats.org/drawingml/2006/main" name="Kantoorthema">
  <a:themeElements>
    <a:clrScheme name="NXTGEN">
      <a:dk1>
        <a:srgbClr val="000000"/>
      </a:dk1>
      <a:lt1>
        <a:srgbClr val="FFFFFF"/>
      </a:lt1>
      <a:dk2>
        <a:srgbClr val="0031CB"/>
      </a:dk2>
      <a:lt2>
        <a:srgbClr val="B9CAFF"/>
      </a:lt2>
      <a:accent1>
        <a:srgbClr val="ED7D31"/>
      </a:accent1>
      <a:accent2>
        <a:srgbClr val="FAD9C2"/>
      </a:accent2>
      <a:accent3>
        <a:srgbClr val="757575"/>
      </a:accent3>
      <a:accent4>
        <a:srgbClr val="954F72"/>
      </a:accent4>
      <a:accent5>
        <a:srgbClr val="7030A0"/>
      </a:accent5>
      <a:accent6>
        <a:srgbClr val="92D05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F98D2D99A79B44B27F4E2C4E3A2E93" ma:contentTypeVersion="15" ma:contentTypeDescription="Een nieuw document maken." ma:contentTypeScope="" ma:versionID="20ca95e77a67794beebb1f1e7075344b">
  <xsd:schema xmlns:xsd="http://www.w3.org/2001/XMLSchema" xmlns:xs="http://www.w3.org/2001/XMLSchema" xmlns:p="http://schemas.microsoft.com/office/2006/metadata/properties" xmlns:ns2="7c87d8f3-78f0-4351-ab1e-79c229d6ccbc" xmlns:ns3="2b72c47d-187b-48b2-ae6d-689858c51a2e" targetNamespace="http://schemas.microsoft.com/office/2006/metadata/properties" ma:root="true" ma:fieldsID="b099f678d53bf4fc7cb69871eb232b5e" ns2:_="" ns3:_="">
    <xsd:import namespace="7c87d8f3-78f0-4351-ab1e-79c229d6ccbc"/>
    <xsd:import namespace="2b72c47d-187b-48b2-ae6d-689858c51a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7d8f3-78f0-4351-ab1e-79c229d6c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8ab6c27b-97a8-4590-ab68-4eef6ea2d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2c47d-187b-48b2-ae6d-689858c51a2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d03934-6c0d-420a-9d7d-a2e5cb285940}" ma:internalName="TaxCatchAll" ma:showField="CatchAllData" ma:web="2b72c47d-187b-48b2-ae6d-689858c51a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72c47d-187b-48b2-ae6d-689858c51a2e" xsi:nil="true"/>
    <lcf76f155ced4ddcb4097134ff3c332f xmlns="7c87d8f3-78f0-4351-ab1e-79c229d6cc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83EB31-B752-4B1B-A1A1-F40DF41A8D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F686F1-C8FA-4375-963D-7AA069A89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7d8f3-78f0-4351-ab1e-79c229d6ccbc"/>
    <ds:schemaRef ds:uri="2b72c47d-187b-48b2-ae6d-689858c51a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AEFFFF-1DF6-48B6-BB92-B8771B4E7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493D3E-26A9-40D0-AD07-D679BE4A5143}">
  <ds:schemaRefs>
    <ds:schemaRef ds:uri="http://schemas.microsoft.com/office/2006/metadata/properties"/>
    <ds:schemaRef ds:uri="http://schemas.microsoft.com/office/infopath/2007/PartnerControls"/>
    <ds:schemaRef ds:uri="2b72c47d-187b-48b2-ae6d-689858c51a2e"/>
    <ds:schemaRef ds:uri="7c87d8f3-78f0-4351-ab1e-79c229d6cc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NXTGEN HT AF VOORSTEL sjabloon</Template>
  <TotalTime>23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</dc:creator>
  <cp:keywords/>
  <cp:lastModifiedBy>Bas Wilgenkamp</cp:lastModifiedBy>
  <cp:revision>18</cp:revision>
  <dcterms:created xsi:type="dcterms:W3CDTF">2026-07-23T08:41:00Z</dcterms:created>
  <dcterms:modified xsi:type="dcterms:W3CDTF">2026-07-23T09:04:00Z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0x010100174BE9EA584DE94BB73453C3D0FB4293</vt:lpwstr>
  </property>
  <property fmtid="{D5CDD505-2E9C-101B-9397-08002B2CF9AE}" pid="3" name="MediaServiceImageTags">
    <vt:lpwstr/>
  </property>
</Properties>
</file>